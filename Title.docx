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484" w:rsidRPr="00FD6DBE" w:rsidRDefault="00B22FCE" w:rsidP="00D47F7E">
      <w:pPr>
        <w:pStyle w:val="Title"/>
        <w:jc w:val="center"/>
        <w:rPr>
          <w:rFonts w:ascii="Times New Roman" w:hAnsi="Times New Roman" w:cs="Times New Roman"/>
          <w:sz w:val="48"/>
          <w:szCs w:val="48"/>
        </w:rPr>
      </w:pPr>
      <w:r w:rsidRPr="00FD6DBE">
        <w:rPr>
          <w:rFonts w:ascii="Times New Roman" w:hAnsi="Times New Roman" w:cs="Times New Roman"/>
          <w:sz w:val="48"/>
          <w:szCs w:val="48"/>
        </w:rPr>
        <w:t>Surgical Innovation</w:t>
      </w:r>
    </w:p>
    <w:p w:rsidR="00B22FCE" w:rsidRPr="00FD6DBE" w:rsidRDefault="00B22FCE" w:rsidP="00D47F7E">
      <w:pPr>
        <w:pStyle w:val="Title"/>
        <w:jc w:val="center"/>
        <w:rPr>
          <w:rFonts w:ascii="Times New Roman" w:hAnsi="Times New Roman" w:cs="Times New Roman"/>
          <w:sz w:val="48"/>
          <w:szCs w:val="48"/>
        </w:rPr>
      </w:pPr>
      <w:bookmarkStart w:id="0" w:name="OLE_LINK4"/>
      <w:bookmarkStart w:id="1" w:name="OLE_LINK5"/>
      <w:bookmarkStart w:id="2" w:name="OLE_LINK6"/>
      <w:r w:rsidRPr="00FD6DBE">
        <w:rPr>
          <w:rFonts w:ascii="Times New Roman" w:hAnsi="Times New Roman" w:cs="Times New Roman"/>
          <w:sz w:val="48"/>
          <w:szCs w:val="48"/>
        </w:rPr>
        <w:t>Individual Write-Up</w:t>
      </w:r>
      <w:bookmarkEnd w:id="0"/>
      <w:bookmarkEnd w:id="1"/>
      <w:bookmarkEnd w:id="2"/>
    </w:p>
    <w:p w:rsidR="00D47F7E" w:rsidRPr="00891158" w:rsidRDefault="00D47F7E" w:rsidP="00D47F7E">
      <w:pPr>
        <w:pStyle w:val="Title"/>
        <w:jc w:val="center"/>
        <w:rPr>
          <w:rFonts w:ascii="Times New Roman" w:hAnsi="Times New Roman" w:cs="Times New Roman"/>
          <w:sz w:val="28"/>
          <w:szCs w:val="28"/>
        </w:rPr>
      </w:pPr>
      <w:r w:rsidRPr="00891158">
        <w:rPr>
          <w:rFonts w:ascii="Times New Roman" w:hAnsi="Times New Roman" w:cs="Times New Roman"/>
          <w:sz w:val="28"/>
          <w:szCs w:val="28"/>
        </w:rPr>
        <w:t>By Qingbo Kang</w:t>
      </w:r>
      <w:r w:rsidR="004B505C" w:rsidRPr="00891158">
        <w:rPr>
          <w:rFonts w:ascii="Times New Roman" w:hAnsi="Times New Roman" w:cs="Times New Roman"/>
          <w:sz w:val="28"/>
          <w:szCs w:val="28"/>
        </w:rPr>
        <w:t xml:space="preserve"> (kangqingbokb@gmail.com)</w:t>
      </w:r>
    </w:p>
    <w:p w:rsidR="00855982" w:rsidRPr="005C7A8E" w:rsidRDefault="002C4B00" w:rsidP="005C7A8E">
      <w:pPr>
        <w:pStyle w:val="Heading1"/>
      </w:pPr>
      <w:bookmarkStart w:id="3" w:name="OLE_LINK1"/>
      <w:r w:rsidRPr="005C7A8E">
        <w:t>What I have learned so far</w:t>
      </w:r>
    </w:p>
    <w:bookmarkEnd w:id="3"/>
    <w:p w:rsidR="00F00514" w:rsidRPr="00AF45EC" w:rsidRDefault="00F00514" w:rsidP="00AF45EC">
      <w:r w:rsidRPr="00AF45EC">
        <w:t>Innovation refers to the existing thinking mode is different from the conventional or ordinary people's ideas for the guidance of the use of existing knowledge and material in an environment, in the ideal needs or to meet the needs of the community, and improve or create new things, methods, elements, paths, the environment, and get a certain beneficial behavior.</w:t>
      </w:r>
    </w:p>
    <w:p w:rsidR="00F00514" w:rsidRPr="00AF45EC" w:rsidRDefault="00F00514" w:rsidP="00AF45EC">
      <w:r w:rsidRPr="00AF45EC">
        <w:t>As a computer science student, and worked in the industry for 5 years as a software development engineer, I had little knowledge of the medical field, through this period of surgical innovation course learning, I gradually realized the importance of innovation in the medical field, and cross-cutting cooperation in the medical field. Cross-cutting cooperation refers to people who learn different subjects and have different background come together and work together in the form of teamwork to solve problems, the advantage of this cooperation is that ever</w:t>
      </w:r>
      <w:bookmarkStart w:id="4" w:name="_GoBack"/>
      <w:bookmarkEnd w:id="4"/>
      <w:r w:rsidRPr="00AF45EC">
        <w:t>yone from a different point of view to look at the same problem and try to solve the problem.</w:t>
      </w:r>
      <w:r w:rsidR="009707DE" w:rsidRPr="00AF45EC">
        <w:t xml:space="preserve"> The most ideal team work is to complement each team according to their strengths and weaknesses, which is conducive to teamwork, and helps to solve problems and achieve innovation.</w:t>
      </w:r>
    </w:p>
    <w:p w:rsidR="00F00514" w:rsidRPr="00AF45EC" w:rsidRDefault="00F00514" w:rsidP="00AF45EC">
      <w:r w:rsidRPr="00AF45EC">
        <w:t xml:space="preserve">Specific to the field of medical innovation, medical students may not be particularly aware of the engineering or commercial parts, </w:t>
      </w:r>
      <w:r w:rsidR="0055400E" w:rsidRPr="00AF45EC">
        <w:t>vice versa</w:t>
      </w:r>
      <w:r w:rsidR="00285849" w:rsidRPr="00AF45EC">
        <w:rPr>
          <w:lang w:eastAsia="zh-CN"/>
        </w:rPr>
        <w:t xml:space="preserve">. </w:t>
      </w:r>
      <w:r w:rsidR="0055400E" w:rsidRPr="00AF45EC">
        <w:t>E</w:t>
      </w:r>
      <w:r w:rsidRPr="00AF45EC">
        <w:t>veryone may be experts in their field, but the problem in surgery field more often is not a purely surgical problem, sometimes maybe engineering related, when the results of innovation began to market, without exception, will encounter busin</w:t>
      </w:r>
      <w:r w:rsidR="009707DE" w:rsidRPr="00AF45EC">
        <w:t xml:space="preserve">ess problems. In my own case, I </w:t>
      </w:r>
      <w:r w:rsidRPr="00AF45EC">
        <w:t xml:space="preserve">used to work in the company and responsible for the Research &amp; Development department, </w:t>
      </w:r>
      <w:r w:rsidR="00181F3B" w:rsidRPr="00AF45EC">
        <w:t xml:space="preserve">more </w:t>
      </w:r>
      <w:r w:rsidRPr="00AF45EC">
        <w:t>specifically</w:t>
      </w:r>
      <w:r w:rsidR="00181F3B" w:rsidRPr="00AF45EC">
        <w:t xml:space="preserve">, I </w:t>
      </w:r>
      <w:r w:rsidR="009707DE" w:rsidRPr="00AF45EC">
        <w:t xml:space="preserve">was </w:t>
      </w:r>
      <w:r w:rsidR="00181F3B" w:rsidRPr="00AF45EC">
        <w:t>in charge of the research and development of computer</w:t>
      </w:r>
      <w:r w:rsidRPr="00AF45EC">
        <w:t xml:space="preserve"> algorithm</w:t>
      </w:r>
      <w:r w:rsidR="00181F3B" w:rsidRPr="00AF45EC">
        <w:t>s, but a complete</w:t>
      </w:r>
      <w:r w:rsidRPr="00AF45EC">
        <w:t xml:space="preserve"> software project can not only </w:t>
      </w:r>
      <w:r w:rsidR="00181F3B" w:rsidRPr="00AF45EC">
        <w:t xml:space="preserve">contain </w:t>
      </w:r>
      <w:r w:rsidRPr="00AF45EC">
        <w:t xml:space="preserve">technical problems, more is </w:t>
      </w:r>
      <w:r w:rsidR="00181F3B" w:rsidRPr="00AF45EC">
        <w:t xml:space="preserve">related to the filed which </w:t>
      </w:r>
      <w:r w:rsidRPr="00AF45EC">
        <w:t>your software</w:t>
      </w:r>
      <w:r w:rsidR="00181F3B" w:rsidRPr="00AF45EC">
        <w:t xml:space="preserve"> is trying to solve</w:t>
      </w:r>
      <w:r w:rsidRPr="00AF45EC">
        <w:t xml:space="preserve">, when it comes to </w:t>
      </w:r>
      <w:r w:rsidR="00181F3B" w:rsidRPr="00AF45EC">
        <w:t>business section, the methods of selling our products</w:t>
      </w:r>
      <w:r w:rsidRPr="00AF45EC">
        <w:t>, intellectu</w:t>
      </w:r>
      <w:r w:rsidR="00181F3B" w:rsidRPr="00AF45EC">
        <w:t xml:space="preserve">al property and other </w:t>
      </w:r>
      <w:r w:rsidR="00181F3B" w:rsidRPr="00AF45EC">
        <w:lastRenderedPageBreak/>
        <w:t>issues,</w:t>
      </w:r>
      <w:r w:rsidRPr="00AF45EC">
        <w:t xml:space="preserve"> so cross-cutting cooperation is very important.</w:t>
      </w:r>
      <w:r w:rsidR="009707DE" w:rsidRPr="00AF45EC">
        <w:t xml:space="preserve"> In addition, students with different backgrounds and different disciplines come to the surgical field, when they encounter with one problem, they may have different views and discoveries compare to the medical students, that is, some medical students are not aware whereas the other areas of people may be aware of, so this can bring more opportunities for innovation.</w:t>
      </w:r>
    </w:p>
    <w:p w:rsidR="00FC3D34" w:rsidRPr="00AF45EC" w:rsidRDefault="00F00514" w:rsidP="00AF45EC">
      <w:r w:rsidRPr="00AF45EC">
        <w:t xml:space="preserve">Another point </w:t>
      </w:r>
      <w:r w:rsidR="00181F3B" w:rsidRPr="00AF45EC">
        <w:t xml:space="preserve">which </w:t>
      </w:r>
      <w:r w:rsidRPr="00AF45EC">
        <w:t xml:space="preserve">I was impressed </w:t>
      </w:r>
      <w:r w:rsidR="00181F3B" w:rsidRPr="00AF45EC">
        <w:t>is that if we</w:t>
      </w:r>
      <w:r w:rsidRPr="00AF45EC">
        <w:t xml:space="preserve"> need to solve a specific problem, </w:t>
      </w:r>
      <w:r w:rsidR="00181F3B" w:rsidRPr="00AF45EC">
        <w:t>we</w:t>
      </w:r>
      <w:r w:rsidRPr="00AF45EC">
        <w:t xml:space="preserve"> must go to the front line to investigate, sort out the demand, the so-called no investigation there is no right to speak. </w:t>
      </w:r>
      <w:r w:rsidR="00447CC9" w:rsidRPr="00AF45EC">
        <w:t>Specific to the field of surgical innovation, as the teacher said in the classroom, the ideal situation is to live directly to the hospital, all the time to observe the work of doctors and nurses, observe the patient's condition, observe the</w:t>
      </w:r>
      <w:r w:rsidR="00680A74" w:rsidRPr="00AF45EC">
        <w:t xml:space="preserve"> process of surgery, observe everything, everyone.</w:t>
      </w:r>
      <w:r w:rsidR="00447CC9" w:rsidRPr="00AF45EC">
        <w:t xml:space="preserve"> So that more detailed needs can be found. </w:t>
      </w:r>
      <w:r w:rsidRPr="00AF45EC">
        <w:t xml:space="preserve">In the field of software engineering, </w:t>
      </w:r>
      <w:r w:rsidR="00181F3B" w:rsidRPr="00AF45EC">
        <w:t>requirement</w:t>
      </w:r>
      <w:r w:rsidRPr="00AF45EC">
        <w:t xml:space="preserve"> analysis is also a crucial step in the software life cycle</w:t>
      </w:r>
      <w:r w:rsidR="00181F3B" w:rsidRPr="00AF45EC">
        <w:t>. The goal of the requirement</w:t>
      </w:r>
      <w:r w:rsidRPr="00AF45EC">
        <w:t xml:space="preserve"> analysis is to analyze and collate the user's "request" or "need" of the software, confirm the formation of a document that describes the integrity, clarity and specification, and determine what functions the software needs to do and what to do. This part is </w:t>
      </w:r>
      <w:r w:rsidR="00F460CC" w:rsidRPr="00AF45EC">
        <w:t>pretty</w:t>
      </w:r>
      <w:r w:rsidRPr="00AF45EC">
        <w:t xml:space="preserve"> </w:t>
      </w:r>
      <w:proofErr w:type="gramStart"/>
      <w:r w:rsidRPr="00AF45EC">
        <w:t>similar to</w:t>
      </w:r>
      <w:proofErr w:type="gramEnd"/>
      <w:r w:rsidRPr="00AF45EC">
        <w:t xml:space="preserve"> the first part of the course.</w:t>
      </w:r>
    </w:p>
    <w:p w:rsidR="005C7A8E" w:rsidRPr="005C7A8E" w:rsidRDefault="005C7A8E" w:rsidP="005C7A8E">
      <w:pPr>
        <w:pStyle w:val="Heading1"/>
      </w:pPr>
      <w:r>
        <w:t>What</w:t>
      </w:r>
      <w:r w:rsidRPr="005C7A8E">
        <w:t xml:space="preserve"> </w:t>
      </w:r>
      <w:r>
        <w:t>areas I am interested in</w:t>
      </w:r>
    </w:p>
    <w:p w:rsidR="00A57DC5" w:rsidRPr="00A57DC5" w:rsidRDefault="00AF45EC" w:rsidP="00AF45EC">
      <w:pPr>
        <w:rPr>
          <w:lang w:eastAsia="zh-CN"/>
        </w:rPr>
      </w:pPr>
      <w:r>
        <w:rPr>
          <w:lang w:eastAsia="zh-CN"/>
        </w:rPr>
        <w:t>Although the</w:t>
      </w:r>
      <w:r w:rsidR="00A57DC5" w:rsidRPr="00A57DC5">
        <w:rPr>
          <w:lang w:eastAsia="zh-CN"/>
        </w:rPr>
        <w:t xml:space="preserve"> hospital </w:t>
      </w:r>
      <w:r w:rsidR="00781984">
        <w:rPr>
          <w:lang w:eastAsia="zh-CN"/>
        </w:rPr>
        <w:t>visit</w:t>
      </w:r>
      <w:r w:rsidR="00A57DC5" w:rsidRPr="00A57DC5">
        <w:rPr>
          <w:lang w:eastAsia="zh-CN"/>
        </w:rPr>
        <w:t xml:space="preserve"> did not </w:t>
      </w:r>
      <w:r w:rsidR="00781984">
        <w:rPr>
          <w:lang w:eastAsia="zh-CN"/>
        </w:rPr>
        <w:t xml:space="preserve">give me a chance to </w:t>
      </w:r>
      <w:r w:rsidR="00A57DC5" w:rsidRPr="00A57DC5">
        <w:rPr>
          <w:lang w:eastAsia="zh-CN"/>
        </w:rPr>
        <w:t xml:space="preserve">specifically understand more about medical images, but </w:t>
      </w:r>
      <w:r w:rsidR="00781984">
        <w:rPr>
          <w:lang w:eastAsia="zh-CN"/>
        </w:rPr>
        <w:t>due to</w:t>
      </w:r>
      <w:r w:rsidR="00A57DC5" w:rsidRPr="00A57DC5">
        <w:rPr>
          <w:lang w:eastAsia="zh-CN"/>
        </w:rPr>
        <w:t xml:space="preserve"> my previous work experience (image processing algorithm) and my current research </w:t>
      </w:r>
      <w:r w:rsidR="00781984">
        <w:rPr>
          <w:lang w:eastAsia="zh-CN"/>
        </w:rPr>
        <w:t>areas</w:t>
      </w:r>
      <w:r w:rsidR="00A57DC5" w:rsidRPr="00A57DC5">
        <w:rPr>
          <w:lang w:eastAsia="zh-CN"/>
        </w:rPr>
        <w:t xml:space="preserve"> (image processing and pattern recognition) to make me </w:t>
      </w:r>
      <w:r w:rsidR="00781984">
        <w:rPr>
          <w:lang w:eastAsia="zh-CN"/>
        </w:rPr>
        <w:t>have a great interest to</w:t>
      </w:r>
      <w:r w:rsidR="00A57DC5" w:rsidRPr="00A57DC5">
        <w:rPr>
          <w:lang w:eastAsia="zh-CN"/>
        </w:rPr>
        <w:t xml:space="preserve"> medical image processing. Since the X-ray application in medical </w:t>
      </w:r>
      <w:r w:rsidR="00781984">
        <w:rPr>
          <w:lang w:eastAsia="zh-CN"/>
        </w:rPr>
        <w:t xml:space="preserve">diagnosis, UI, CT, MRI, CR, PET, </w:t>
      </w:r>
      <w:r w:rsidR="00A57DC5" w:rsidRPr="00A57DC5">
        <w:rPr>
          <w:lang w:eastAsia="zh-CN"/>
        </w:rPr>
        <w:t>MI and other medical imaging equipment has</w:t>
      </w:r>
      <w:r w:rsidR="00781984">
        <w:rPr>
          <w:lang w:eastAsia="zh-CN"/>
        </w:rPr>
        <w:t xml:space="preserve"> been</w:t>
      </w:r>
      <w:r w:rsidR="00A57DC5" w:rsidRPr="00A57DC5">
        <w:rPr>
          <w:lang w:eastAsia="zh-CN"/>
        </w:rPr>
        <w:t xml:space="preserve"> emerged, making the traditional medical diagnosis has undergone a revolutionary change. The technology of computerized image processing of medical image equipment is called medical image processing and analysis technology. With the development of modern computer science and technology, medical image processing and analysis are paid more and more atte</w:t>
      </w:r>
      <w:r w:rsidR="004B505C">
        <w:rPr>
          <w:lang w:eastAsia="zh-CN"/>
        </w:rPr>
        <w:t>ntion, a</w:t>
      </w:r>
      <w:r w:rsidR="00A57DC5" w:rsidRPr="00A57DC5">
        <w:rPr>
          <w:lang w:eastAsia="zh-CN"/>
        </w:rPr>
        <w:t>nd has been widely used in clinical, assisted doctors to clear and accurate diagnosis and differential diagnosis. For medical image processing and analysis, the algorithm is the source of its development.</w:t>
      </w:r>
      <w:r w:rsidR="00976B00">
        <w:rPr>
          <w:lang w:eastAsia="zh-CN"/>
        </w:rPr>
        <w:t xml:space="preserve"> Nowadays</w:t>
      </w:r>
      <w:r w:rsidR="00976B00" w:rsidRPr="00976B00">
        <w:rPr>
          <w:lang w:eastAsia="zh-CN"/>
        </w:rPr>
        <w:t>, because of the rapid development of ma</w:t>
      </w:r>
      <w:r w:rsidR="00976B00">
        <w:rPr>
          <w:lang w:eastAsia="zh-CN"/>
        </w:rPr>
        <w:t>chine learning, especially deep</w:t>
      </w:r>
      <w:r w:rsidR="00976B00" w:rsidRPr="00976B00">
        <w:rPr>
          <w:lang w:eastAsia="zh-CN"/>
        </w:rPr>
        <w:t xml:space="preserve"> learning, how to use the available mass </w:t>
      </w:r>
      <w:r w:rsidR="00976B00" w:rsidRPr="00976B00">
        <w:rPr>
          <w:lang w:eastAsia="zh-CN"/>
        </w:rPr>
        <w:lastRenderedPageBreak/>
        <w:t xml:space="preserve">medical image data to update </w:t>
      </w:r>
      <w:r w:rsidR="00976B00">
        <w:rPr>
          <w:lang w:eastAsia="zh-CN"/>
        </w:rPr>
        <w:t>and make a</w:t>
      </w:r>
      <w:r w:rsidR="00976B00" w:rsidRPr="00976B00">
        <w:rPr>
          <w:lang w:eastAsia="zh-CN"/>
        </w:rPr>
        <w:t xml:space="preserve"> development of our existing algorithm is a particularly interesting direction</w:t>
      </w:r>
      <w:r w:rsidR="00976B00">
        <w:rPr>
          <w:lang w:eastAsia="zh-CN"/>
        </w:rPr>
        <w:t xml:space="preserve"> for me</w:t>
      </w:r>
      <w:r w:rsidR="00976B00" w:rsidRPr="00976B00">
        <w:rPr>
          <w:lang w:eastAsia="zh-CN"/>
        </w:rPr>
        <w:t>.</w:t>
      </w:r>
    </w:p>
    <w:p w:rsidR="00A57DC5" w:rsidRDefault="00781984" w:rsidP="00A57DC5">
      <w:pPr>
        <w:rPr>
          <w:rFonts w:cs="Times New Roman"/>
          <w:lang w:eastAsia="zh-CN"/>
        </w:rPr>
      </w:pPr>
      <w:r>
        <w:rPr>
          <w:rFonts w:cs="Times New Roman"/>
          <w:lang w:eastAsia="zh-CN"/>
        </w:rPr>
        <w:t>Through the</w:t>
      </w:r>
      <w:r w:rsidR="00A57DC5" w:rsidRPr="00A57DC5">
        <w:rPr>
          <w:rFonts w:cs="Times New Roman"/>
          <w:lang w:eastAsia="zh-CN"/>
        </w:rPr>
        <w:t xml:space="preserve"> hospital </w:t>
      </w:r>
      <w:r>
        <w:rPr>
          <w:rFonts w:cs="Times New Roman"/>
          <w:lang w:eastAsia="zh-CN"/>
        </w:rPr>
        <w:t>visit</w:t>
      </w:r>
      <w:r w:rsidR="00A57DC5" w:rsidRPr="00A57DC5">
        <w:rPr>
          <w:rFonts w:cs="Times New Roman"/>
          <w:lang w:eastAsia="zh-CN"/>
        </w:rPr>
        <w:t>, may be my previous work</w:t>
      </w:r>
      <w:r w:rsidR="00DC2C9C">
        <w:rPr>
          <w:rFonts w:cs="Times New Roman"/>
          <w:lang w:eastAsia="zh-CN"/>
        </w:rPr>
        <w:t>ing</w:t>
      </w:r>
      <w:r w:rsidR="007821E2">
        <w:rPr>
          <w:rFonts w:cs="Times New Roman"/>
          <w:lang w:eastAsia="zh-CN"/>
        </w:rPr>
        <w:t xml:space="preserve"> experience or my research interests</w:t>
      </w:r>
      <w:r w:rsidR="00A57DC5" w:rsidRPr="00A57DC5">
        <w:rPr>
          <w:rFonts w:cs="Times New Roman"/>
          <w:lang w:eastAsia="zh-CN"/>
        </w:rPr>
        <w:t xml:space="preserve">, I am </w:t>
      </w:r>
      <w:r w:rsidR="00DC2C9C">
        <w:rPr>
          <w:rFonts w:cs="Times New Roman"/>
          <w:lang w:eastAsia="zh-CN"/>
        </w:rPr>
        <w:t>much</w:t>
      </w:r>
      <w:r w:rsidR="00A57DC5" w:rsidRPr="00A57DC5">
        <w:rPr>
          <w:rFonts w:cs="Times New Roman"/>
          <w:lang w:eastAsia="zh-CN"/>
        </w:rPr>
        <w:t xml:space="preserve"> interested in the </w:t>
      </w:r>
      <w:r w:rsidR="00DC2C9C">
        <w:rPr>
          <w:rFonts w:cs="Times New Roman"/>
          <w:lang w:eastAsia="zh-CN"/>
        </w:rPr>
        <w:t>medical</w:t>
      </w:r>
      <w:r w:rsidR="00A57DC5" w:rsidRPr="00A57DC5">
        <w:rPr>
          <w:rFonts w:cs="Times New Roman"/>
          <w:lang w:eastAsia="zh-CN"/>
        </w:rPr>
        <w:t xml:space="preserve"> </w:t>
      </w:r>
      <w:r w:rsidR="00DC2C9C" w:rsidRPr="00DC2C9C">
        <w:rPr>
          <w:rFonts w:cs="Times New Roman"/>
          <w:lang w:eastAsia="zh-CN"/>
        </w:rPr>
        <w:t>informatization</w:t>
      </w:r>
      <w:r w:rsidR="00DC2C9C">
        <w:rPr>
          <w:rFonts w:cs="Times New Roman"/>
          <w:lang w:eastAsia="zh-CN"/>
        </w:rPr>
        <w:t xml:space="preserve"> side</w:t>
      </w:r>
      <w:r w:rsidR="00A57DC5" w:rsidRPr="00A57DC5">
        <w:rPr>
          <w:rFonts w:cs="Times New Roman"/>
          <w:lang w:eastAsia="zh-CN"/>
        </w:rPr>
        <w:t xml:space="preserve">. I </w:t>
      </w:r>
      <w:r w:rsidR="007821E2">
        <w:rPr>
          <w:rFonts w:cs="Times New Roman"/>
          <w:lang w:eastAsia="zh-CN"/>
        </w:rPr>
        <w:t>noticed</w:t>
      </w:r>
      <w:r w:rsidR="00A57DC5" w:rsidRPr="00A57DC5">
        <w:rPr>
          <w:rFonts w:cs="Times New Roman"/>
          <w:lang w:eastAsia="zh-CN"/>
        </w:rPr>
        <w:t xml:space="preserve"> that at MUCH, current patient can only make a phone call or face to face </w:t>
      </w:r>
      <w:r w:rsidR="007821E2">
        <w:rPr>
          <w:rFonts w:cs="Times New Roman"/>
          <w:lang w:eastAsia="zh-CN"/>
        </w:rPr>
        <w:t>to make an appointment of</w:t>
      </w:r>
      <w:r w:rsidR="00A57DC5" w:rsidRPr="00A57DC5">
        <w:rPr>
          <w:rFonts w:cs="Times New Roman"/>
          <w:lang w:eastAsia="zh-CN"/>
        </w:rPr>
        <w:t xml:space="preserve"> doctor, I personally feel ve</w:t>
      </w:r>
      <w:r w:rsidR="007821E2">
        <w:rPr>
          <w:rFonts w:cs="Times New Roman"/>
          <w:lang w:eastAsia="zh-CN"/>
        </w:rPr>
        <w:t>ry inconvenient and inefficient. W</w:t>
      </w:r>
      <w:r w:rsidR="00A57DC5" w:rsidRPr="00A57DC5">
        <w:rPr>
          <w:rFonts w:cs="Times New Roman"/>
          <w:lang w:eastAsia="zh-CN"/>
        </w:rPr>
        <w:t xml:space="preserve">ith the popularity of the Internet and smart phones, I think more people will tend to make an online </w:t>
      </w:r>
      <w:r w:rsidR="007821E2">
        <w:rPr>
          <w:rFonts w:cs="Times New Roman"/>
          <w:lang w:eastAsia="zh-CN"/>
        </w:rPr>
        <w:t>appointment or use an APP in smartphone to make an appointment</w:t>
      </w:r>
      <w:r w:rsidR="00A57DC5" w:rsidRPr="00A57DC5">
        <w:rPr>
          <w:rFonts w:cs="Times New Roman"/>
          <w:lang w:eastAsia="zh-CN"/>
        </w:rPr>
        <w:t xml:space="preserve">, which </w:t>
      </w:r>
      <w:r w:rsidR="007821E2">
        <w:rPr>
          <w:rFonts w:cs="Times New Roman"/>
          <w:lang w:eastAsia="zh-CN"/>
        </w:rPr>
        <w:t>will save more time and are</w:t>
      </w:r>
      <w:r w:rsidR="00A57DC5" w:rsidRPr="00A57DC5">
        <w:rPr>
          <w:rFonts w:cs="Times New Roman"/>
          <w:lang w:eastAsia="zh-CN"/>
        </w:rPr>
        <w:t xml:space="preserve"> more friendly way</w:t>
      </w:r>
      <w:r w:rsidR="007821E2">
        <w:rPr>
          <w:rFonts w:cs="Times New Roman"/>
          <w:lang w:eastAsia="zh-CN"/>
        </w:rPr>
        <w:t>s</w:t>
      </w:r>
      <w:r w:rsidR="00A57DC5" w:rsidRPr="00A57DC5">
        <w:rPr>
          <w:rFonts w:cs="Times New Roman"/>
          <w:lang w:eastAsia="zh-CN"/>
        </w:rPr>
        <w:t xml:space="preserve"> for the patient. I </w:t>
      </w:r>
      <w:r w:rsidR="007821E2">
        <w:rPr>
          <w:rFonts w:cs="Times New Roman"/>
          <w:lang w:eastAsia="zh-CN"/>
        </w:rPr>
        <w:t xml:space="preserve">come from China and </w:t>
      </w:r>
      <w:r w:rsidR="00A57DC5" w:rsidRPr="00A57DC5">
        <w:rPr>
          <w:rFonts w:cs="Times New Roman"/>
          <w:lang w:eastAsia="zh-CN"/>
        </w:rPr>
        <w:t>in China's big cities, basic</w:t>
      </w:r>
      <w:r w:rsidR="007821E2">
        <w:rPr>
          <w:rFonts w:cs="Times New Roman"/>
          <w:lang w:eastAsia="zh-CN"/>
        </w:rPr>
        <w:t>ally you</w:t>
      </w:r>
      <w:r w:rsidR="00A57DC5" w:rsidRPr="00A57DC5">
        <w:rPr>
          <w:rFonts w:cs="Times New Roman"/>
          <w:lang w:eastAsia="zh-CN"/>
        </w:rPr>
        <w:t xml:space="preserve"> can </w:t>
      </w:r>
      <w:r w:rsidR="007821E2">
        <w:rPr>
          <w:rFonts w:cs="Times New Roman"/>
          <w:lang w:eastAsia="zh-CN"/>
        </w:rPr>
        <w:t>make an appointment through</w:t>
      </w:r>
      <w:r w:rsidR="00A57DC5" w:rsidRPr="00A57DC5">
        <w:rPr>
          <w:rFonts w:cs="Times New Roman"/>
          <w:lang w:eastAsia="zh-CN"/>
        </w:rPr>
        <w:t xml:space="preserve"> the Internet and mobile APP (WeChat, Alipay or the</w:t>
      </w:r>
      <w:r w:rsidR="007821E2">
        <w:rPr>
          <w:rFonts w:cs="Times New Roman"/>
          <w:lang w:eastAsia="zh-CN"/>
        </w:rPr>
        <w:t xml:space="preserve"> APP developed by hospital</w:t>
      </w:r>
      <w:r w:rsidR="00A57DC5" w:rsidRPr="00A57DC5">
        <w:rPr>
          <w:rFonts w:cs="Times New Roman"/>
          <w:lang w:eastAsia="zh-CN"/>
        </w:rPr>
        <w:t>), pay fees, etc.,</w:t>
      </w:r>
      <w:r w:rsidR="007821E2">
        <w:rPr>
          <w:rFonts w:cs="Times New Roman"/>
          <w:lang w:eastAsia="zh-CN"/>
        </w:rPr>
        <w:t xml:space="preserve"> it’s</w:t>
      </w:r>
      <w:r w:rsidR="00A57DC5" w:rsidRPr="00A57DC5">
        <w:rPr>
          <w:rFonts w:cs="Times New Roman"/>
          <w:lang w:eastAsia="zh-CN"/>
        </w:rPr>
        <w:t xml:space="preserve"> very convenient. At the same time, for </w:t>
      </w:r>
      <w:r w:rsidR="007821E2">
        <w:rPr>
          <w:rFonts w:cs="Times New Roman"/>
          <w:lang w:eastAsia="zh-CN"/>
        </w:rPr>
        <w:t xml:space="preserve">the </w:t>
      </w:r>
      <w:r w:rsidR="00A57DC5" w:rsidRPr="00A57DC5">
        <w:rPr>
          <w:rFonts w:cs="Times New Roman"/>
          <w:lang w:eastAsia="zh-CN"/>
        </w:rPr>
        <w:t>older or</w:t>
      </w:r>
      <w:r w:rsidR="007821E2">
        <w:rPr>
          <w:rFonts w:cs="Times New Roman"/>
          <w:lang w:eastAsia="zh-CN"/>
        </w:rPr>
        <w:t xml:space="preserve"> who are</w:t>
      </w:r>
      <w:r w:rsidR="00A57DC5" w:rsidRPr="00A57DC5">
        <w:rPr>
          <w:rFonts w:cs="Times New Roman"/>
          <w:lang w:eastAsia="zh-CN"/>
        </w:rPr>
        <w:t xml:space="preserve"> less exposed to</w:t>
      </w:r>
      <w:r w:rsidR="007821E2">
        <w:rPr>
          <w:rFonts w:cs="Times New Roman"/>
          <w:lang w:eastAsia="zh-CN"/>
        </w:rPr>
        <w:t xml:space="preserve"> the Internet or smart phones</w:t>
      </w:r>
      <w:r w:rsidR="00A57DC5" w:rsidRPr="00A57DC5">
        <w:rPr>
          <w:rFonts w:cs="Times New Roman"/>
          <w:lang w:eastAsia="zh-CN"/>
        </w:rPr>
        <w:t>, there will be so</w:t>
      </w:r>
      <w:r w:rsidR="007821E2">
        <w:rPr>
          <w:rFonts w:cs="Times New Roman"/>
          <w:lang w:eastAsia="zh-CN"/>
        </w:rPr>
        <w:t xml:space="preserve">me automatic appointment </w:t>
      </w:r>
      <w:r w:rsidR="00A57DC5" w:rsidRPr="00A57DC5">
        <w:rPr>
          <w:rFonts w:cs="Times New Roman"/>
          <w:lang w:eastAsia="zh-CN"/>
        </w:rPr>
        <w:t>machine</w:t>
      </w:r>
      <w:r w:rsidR="007821E2">
        <w:rPr>
          <w:rFonts w:cs="Times New Roman"/>
          <w:lang w:eastAsia="zh-CN"/>
        </w:rPr>
        <w:t xml:space="preserve"> at the hospital</w:t>
      </w:r>
      <w:r w:rsidR="00A57DC5" w:rsidRPr="00A57DC5">
        <w:rPr>
          <w:rFonts w:cs="Times New Roman"/>
          <w:lang w:eastAsia="zh-CN"/>
        </w:rPr>
        <w:t>,</w:t>
      </w:r>
      <w:r w:rsidR="007821E2">
        <w:rPr>
          <w:rFonts w:cs="Times New Roman"/>
          <w:lang w:eastAsia="zh-CN"/>
        </w:rPr>
        <w:t xml:space="preserve"> you can just</w:t>
      </w:r>
      <w:r w:rsidR="00A57DC5" w:rsidRPr="00A57DC5">
        <w:rPr>
          <w:rFonts w:cs="Times New Roman"/>
          <w:lang w:eastAsia="zh-CN"/>
        </w:rPr>
        <w:t xml:space="preserve"> insert the chip card can choose doctors </w:t>
      </w:r>
      <w:r w:rsidR="007821E2">
        <w:rPr>
          <w:rFonts w:cs="Times New Roman"/>
          <w:lang w:eastAsia="zh-CN"/>
        </w:rPr>
        <w:t>to make an appointment</w:t>
      </w:r>
      <w:r w:rsidR="00A57DC5" w:rsidRPr="00A57DC5">
        <w:rPr>
          <w:rFonts w:cs="Times New Roman"/>
          <w:lang w:eastAsia="zh-CN"/>
        </w:rPr>
        <w:t xml:space="preserve">. But at </w:t>
      </w:r>
      <w:proofErr w:type="gramStart"/>
      <w:r w:rsidR="00A57DC5" w:rsidRPr="00A57DC5">
        <w:rPr>
          <w:rFonts w:cs="Times New Roman"/>
          <w:lang w:eastAsia="zh-CN"/>
        </w:rPr>
        <w:t>MUCH,</w:t>
      </w:r>
      <w:r w:rsidR="007821E2">
        <w:rPr>
          <w:rFonts w:cs="Times New Roman"/>
          <w:lang w:eastAsia="zh-CN"/>
        </w:rPr>
        <w:t xml:space="preserve">  it</w:t>
      </w:r>
      <w:proofErr w:type="gramEnd"/>
      <w:r w:rsidR="007821E2">
        <w:rPr>
          <w:rFonts w:cs="Times New Roman"/>
          <w:lang w:eastAsia="zh-CN"/>
        </w:rPr>
        <w:t xml:space="preserve"> seems</w:t>
      </w:r>
      <w:r w:rsidR="00A57DC5" w:rsidRPr="00A57DC5">
        <w:rPr>
          <w:rFonts w:cs="Times New Roman"/>
          <w:lang w:eastAsia="zh-CN"/>
        </w:rPr>
        <w:t xml:space="preserve"> I do not see something like that.</w:t>
      </w:r>
    </w:p>
    <w:p w:rsidR="005C7A8E" w:rsidRPr="00185E17" w:rsidRDefault="00185E17" w:rsidP="005C7A8E">
      <w:pPr>
        <w:rPr>
          <w:rFonts w:cs="Times New Roman" w:hint="eastAsia"/>
          <w:lang w:eastAsia="zh-CN"/>
        </w:rPr>
      </w:pPr>
      <w:r>
        <w:rPr>
          <w:rFonts w:cs="Times New Roman"/>
          <w:lang w:eastAsia="zh-CN"/>
        </w:rPr>
        <w:t xml:space="preserve">In conclusion, due to my own background and interests, I am more interested in the field of medical image processing and analysis, </w:t>
      </w:r>
      <w:proofErr w:type="gramStart"/>
      <w:r>
        <w:rPr>
          <w:rFonts w:cs="Times New Roman"/>
          <w:lang w:eastAsia="zh-CN"/>
        </w:rPr>
        <w:t>and also</w:t>
      </w:r>
      <w:proofErr w:type="gramEnd"/>
      <w:r>
        <w:rPr>
          <w:rFonts w:cs="Times New Roman"/>
          <w:lang w:eastAsia="zh-CN"/>
        </w:rPr>
        <w:t xml:space="preserve"> the field of hospital or medical </w:t>
      </w:r>
      <w:r w:rsidRPr="00DC2C9C">
        <w:rPr>
          <w:rFonts w:cs="Times New Roman"/>
          <w:lang w:eastAsia="zh-CN"/>
        </w:rPr>
        <w:t>informatization</w:t>
      </w:r>
      <w:r>
        <w:rPr>
          <w:rFonts w:cs="Times New Roman"/>
          <w:lang w:eastAsia="zh-CN"/>
        </w:rPr>
        <w:t>.</w:t>
      </w:r>
    </w:p>
    <w:p w:rsidR="005C7A8E" w:rsidRDefault="005C7A8E" w:rsidP="005C7A8E">
      <w:pPr>
        <w:pStyle w:val="Heading1"/>
      </w:pPr>
      <w:r w:rsidRPr="005C7A8E">
        <w:t>General needs/ideas I have identified</w:t>
      </w:r>
    </w:p>
    <w:p w:rsidR="00185E17" w:rsidRDefault="00185E17" w:rsidP="00185E17">
      <w:pPr>
        <w:pStyle w:val="ListParagraph"/>
        <w:numPr>
          <w:ilvl w:val="0"/>
          <w:numId w:val="30"/>
        </w:numPr>
        <w:ind w:firstLineChars="0"/>
        <w:rPr>
          <w:lang w:eastAsia="zh-CN"/>
        </w:rPr>
      </w:pPr>
      <w:r>
        <w:rPr>
          <w:lang w:eastAsia="zh-CN"/>
        </w:rPr>
        <w:t>Appointment via online or smartphone APP.</w:t>
      </w:r>
    </w:p>
    <w:p w:rsidR="00185E17" w:rsidRDefault="00185E17" w:rsidP="00185E17">
      <w:pPr>
        <w:pStyle w:val="ListParagraph"/>
        <w:numPr>
          <w:ilvl w:val="0"/>
          <w:numId w:val="30"/>
        </w:numPr>
        <w:ind w:firstLineChars="0"/>
        <w:rPr>
          <w:lang w:eastAsia="zh-CN"/>
        </w:rPr>
      </w:pPr>
      <w:r>
        <w:rPr>
          <w:rFonts w:hint="eastAsia"/>
          <w:lang w:eastAsia="zh-CN"/>
        </w:rPr>
        <w:t>A</w:t>
      </w:r>
      <w:r>
        <w:rPr>
          <w:lang w:eastAsia="zh-CN"/>
        </w:rPr>
        <w:t xml:space="preserve"> way to recognize the handwritten </w:t>
      </w:r>
      <w:r w:rsidRPr="00185E17">
        <w:rPr>
          <w:lang w:eastAsia="zh-CN"/>
        </w:rPr>
        <w:t>prescription</w:t>
      </w:r>
      <w:r>
        <w:rPr>
          <w:lang w:eastAsia="zh-CN"/>
        </w:rPr>
        <w:t xml:space="preserve"> by doctors (much </w:t>
      </w:r>
      <w:proofErr w:type="gramStart"/>
      <w:r>
        <w:rPr>
          <w:lang w:eastAsia="zh-CN"/>
        </w:rPr>
        <w:t>similar to</w:t>
      </w:r>
      <w:proofErr w:type="gramEnd"/>
      <w:r>
        <w:rPr>
          <w:lang w:eastAsia="zh-CN"/>
        </w:rPr>
        <w:t xml:space="preserve"> OCR).</w:t>
      </w:r>
    </w:p>
    <w:p w:rsidR="00185E17" w:rsidRDefault="00185E17" w:rsidP="00185E17">
      <w:pPr>
        <w:pStyle w:val="ListParagraph"/>
        <w:numPr>
          <w:ilvl w:val="0"/>
          <w:numId w:val="30"/>
        </w:numPr>
        <w:ind w:firstLineChars="0"/>
        <w:rPr>
          <w:lang w:eastAsia="zh-CN"/>
        </w:rPr>
      </w:pPr>
      <w:r>
        <w:rPr>
          <w:lang w:eastAsia="zh-CN"/>
        </w:rPr>
        <w:t xml:space="preserve">An automatic delivery system that can </w:t>
      </w:r>
      <w:r w:rsidR="00FD6DBE">
        <w:rPr>
          <w:lang w:eastAsia="zh-CN"/>
        </w:rPr>
        <w:t xml:space="preserve">deliver </w:t>
      </w:r>
      <w:bookmarkStart w:id="5" w:name="OLE_LINK2"/>
      <w:r w:rsidR="00FD6DBE">
        <w:rPr>
          <w:lang w:eastAsia="zh-CN"/>
        </w:rPr>
        <w:t xml:space="preserve">cleaned </w:t>
      </w:r>
      <w:bookmarkEnd w:id="5"/>
      <w:r w:rsidR="00FD6DBE">
        <w:rPr>
          <w:lang w:eastAsia="zh-CN"/>
        </w:rPr>
        <w:t>materials to the destination area or case cart.</w:t>
      </w:r>
    </w:p>
    <w:p w:rsidR="00FD6DBE" w:rsidRDefault="00FD6DBE" w:rsidP="00185E17">
      <w:pPr>
        <w:pStyle w:val="ListParagraph"/>
        <w:numPr>
          <w:ilvl w:val="0"/>
          <w:numId w:val="30"/>
        </w:numPr>
        <w:ind w:firstLineChars="0"/>
        <w:rPr>
          <w:lang w:eastAsia="zh-CN"/>
        </w:rPr>
      </w:pPr>
      <w:r>
        <w:rPr>
          <w:lang w:eastAsia="zh-CN"/>
        </w:rPr>
        <w:t>Some unsolved problem in medical image processing field.</w:t>
      </w:r>
    </w:p>
    <w:p w:rsidR="00FD6DBE" w:rsidRDefault="00FD6DBE" w:rsidP="00FD6DBE">
      <w:pPr>
        <w:pStyle w:val="Heading1"/>
      </w:pPr>
      <w:r>
        <w:lastRenderedPageBreak/>
        <w:t xml:space="preserve">Photos of my </w:t>
      </w:r>
      <w:bookmarkStart w:id="6" w:name="OLE_LINK3"/>
      <w:r>
        <w:t xml:space="preserve">observation </w:t>
      </w:r>
      <w:bookmarkEnd w:id="6"/>
      <w:r>
        <w:t>notebook</w:t>
      </w:r>
    </w:p>
    <w:p w:rsidR="00FD6DBE" w:rsidRDefault="00FD6DBE" w:rsidP="00FD6DBE">
      <w:pPr>
        <w:jc w:val="center"/>
        <w:rPr>
          <w:lang w:eastAsia="zh-CN"/>
        </w:rPr>
      </w:pPr>
      <w:r>
        <w:rPr>
          <w:noProof/>
          <w:lang w:eastAsia="zh-CN"/>
        </w:rPr>
        <w:drawing>
          <wp:inline distT="0" distB="0" distL="0" distR="0">
            <wp:extent cx="3639600" cy="2728800"/>
            <wp:effectExtent l="0" t="1905"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065.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639600" cy="2728800"/>
                    </a:xfrm>
                    <a:prstGeom prst="rect">
                      <a:avLst/>
                    </a:prstGeom>
                  </pic:spPr>
                </pic:pic>
              </a:graphicData>
            </a:graphic>
          </wp:inline>
        </w:drawing>
      </w:r>
    </w:p>
    <w:p w:rsidR="00FD6DBE" w:rsidRDefault="00FD6DBE" w:rsidP="00FD6DBE">
      <w:pPr>
        <w:jc w:val="center"/>
        <w:rPr>
          <w:rFonts w:hint="eastAsia"/>
          <w:lang w:eastAsia="zh-CN"/>
        </w:rPr>
      </w:pPr>
      <w:r>
        <w:rPr>
          <w:rFonts w:hint="eastAsia"/>
          <w:noProof/>
          <w:lang w:eastAsia="zh-CN"/>
        </w:rPr>
        <w:drawing>
          <wp:inline distT="0" distB="0" distL="0" distR="0">
            <wp:extent cx="3783600" cy="2836800"/>
            <wp:effectExtent l="0" t="2858" r="4763" b="476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066.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783600" cy="2836800"/>
                    </a:xfrm>
                    <a:prstGeom prst="rect">
                      <a:avLst/>
                    </a:prstGeom>
                  </pic:spPr>
                </pic:pic>
              </a:graphicData>
            </a:graphic>
          </wp:inline>
        </w:drawing>
      </w:r>
    </w:p>
    <w:p w:rsidR="00FD6DBE" w:rsidRDefault="00FD6DBE" w:rsidP="00FD6DBE">
      <w:pPr>
        <w:jc w:val="center"/>
        <w:rPr>
          <w:lang w:eastAsia="zh-CN"/>
        </w:rPr>
      </w:pPr>
      <w:r>
        <w:rPr>
          <w:rFonts w:hint="eastAsia"/>
          <w:noProof/>
          <w:lang w:eastAsia="zh-CN"/>
        </w:rPr>
        <w:lastRenderedPageBreak/>
        <w:drawing>
          <wp:inline distT="0" distB="0" distL="0" distR="0">
            <wp:extent cx="3632400" cy="2725200"/>
            <wp:effectExtent l="0" t="3493" r="2858" b="285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5067.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632400" cy="2725200"/>
                    </a:xfrm>
                    <a:prstGeom prst="rect">
                      <a:avLst/>
                    </a:prstGeom>
                  </pic:spPr>
                </pic:pic>
              </a:graphicData>
            </a:graphic>
          </wp:inline>
        </w:drawing>
      </w:r>
    </w:p>
    <w:p w:rsidR="00FD6DBE" w:rsidRDefault="00FD6DBE" w:rsidP="00FD6DBE">
      <w:pPr>
        <w:jc w:val="center"/>
        <w:rPr>
          <w:lang w:eastAsia="zh-CN"/>
        </w:rPr>
      </w:pPr>
      <w:r>
        <w:rPr>
          <w:rFonts w:hint="eastAsia"/>
          <w:noProof/>
          <w:lang w:eastAsia="zh-CN"/>
        </w:rPr>
        <w:drawing>
          <wp:inline distT="0" distB="0" distL="0" distR="0">
            <wp:extent cx="3632400" cy="2725200"/>
            <wp:effectExtent l="0" t="3493" r="2858" b="285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068.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632400" cy="2725200"/>
                    </a:xfrm>
                    <a:prstGeom prst="rect">
                      <a:avLst/>
                    </a:prstGeom>
                  </pic:spPr>
                </pic:pic>
              </a:graphicData>
            </a:graphic>
          </wp:inline>
        </w:drawing>
      </w:r>
    </w:p>
    <w:p w:rsidR="00FD6DBE" w:rsidRDefault="00FD6DBE" w:rsidP="00FD6DBE">
      <w:pPr>
        <w:jc w:val="center"/>
        <w:rPr>
          <w:lang w:eastAsia="zh-CN"/>
        </w:rPr>
      </w:pPr>
      <w:r>
        <w:rPr>
          <w:rFonts w:hint="eastAsia"/>
          <w:noProof/>
          <w:lang w:eastAsia="zh-CN"/>
        </w:rPr>
        <w:lastRenderedPageBreak/>
        <w:drawing>
          <wp:inline distT="0" distB="0" distL="0" distR="0">
            <wp:extent cx="3632400" cy="2725200"/>
            <wp:effectExtent l="0" t="3493" r="2858" b="2857"/>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069.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632400" cy="2725200"/>
                    </a:xfrm>
                    <a:prstGeom prst="rect">
                      <a:avLst/>
                    </a:prstGeom>
                  </pic:spPr>
                </pic:pic>
              </a:graphicData>
            </a:graphic>
          </wp:inline>
        </w:drawing>
      </w:r>
    </w:p>
    <w:p w:rsidR="00580E8A" w:rsidRPr="00580E8A" w:rsidRDefault="00580E8A" w:rsidP="00580E8A">
      <w:pPr>
        <w:rPr>
          <w:rFonts w:hint="eastAsia"/>
          <w:sz w:val="36"/>
          <w:szCs w:val="36"/>
          <w:lang w:eastAsia="zh-CN"/>
        </w:rPr>
      </w:pPr>
      <w:r w:rsidRPr="00580E8A">
        <w:rPr>
          <w:rFonts w:hint="eastAsia"/>
          <w:sz w:val="36"/>
          <w:szCs w:val="36"/>
          <w:lang w:eastAsia="zh-CN"/>
        </w:rPr>
        <w:t>My</w:t>
      </w:r>
      <w:r w:rsidRPr="00580E8A">
        <w:rPr>
          <w:sz w:val="36"/>
          <w:szCs w:val="36"/>
          <w:lang w:eastAsia="zh-CN"/>
        </w:rPr>
        <w:t xml:space="preserve"> </w:t>
      </w:r>
      <w:r w:rsidRPr="00580E8A">
        <w:rPr>
          <w:rFonts w:hint="eastAsia"/>
          <w:sz w:val="36"/>
          <w:szCs w:val="36"/>
          <w:lang w:eastAsia="zh-CN"/>
        </w:rPr>
        <w:t>Personal</w:t>
      </w:r>
      <w:r w:rsidRPr="00580E8A">
        <w:rPr>
          <w:sz w:val="36"/>
          <w:szCs w:val="36"/>
          <w:lang w:eastAsia="zh-CN"/>
        </w:rPr>
        <w:t xml:space="preserve"> </w:t>
      </w:r>
      <w:r w:rsidRPr="00580E8A">
        <w:rPr>
          <w:rFonts w:hint="eastAsia"/>
          <w:sz w:val="36"/>
          <w:szCs w:val="36"/>
          <w:lang w:eastAsia="zh-CN"/>
        </w:rPr>
        <w:t>Type</w:t>
      </w:r>
      <w:r w:rsidRPr="00580E8A">
        <w:rPr>
          <w:sz w:val="36"/>
          <w:szCs w:val="36"/>
          <w:lang w:eastAsia="zh-CN"/>
        </w:rPr>
        <w:t>: ISFJ</w:t>
      </w:r>
    </w:p>
    <w:sectPr w:rsidR="00580E8A" w:rsidRPr="00580E8A" w:rsidSect="00855982">
      <w:footerReference w:type="default" r:id="rId1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37C8" w:rsidRDefault="003637C8" w:rsidP="00855982">
      <w:pPr>
        <w:spacing w:after="0"/>
      </w:pPr>
      <w:r>
        <w:separator/>
      </w:r>
    </w:p>
  </w:endnote>
  <w:endnote w:type="continuationSeparator" w:id="0">
    <w:p w:rsidR="003637C8" w:rsidRDefault="003637C8" w:rsidP="008559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rsidR="00855982" w:rsidRDefault="00855982">
        <w:pPr>
          <w:pStyle w:val="Footer"/>
        </w:pPr>
        <w:r>
          <w:fldChar w:fldCharType="begin"/>
        </w:r>
        <w:r>
          <w:instrText xml:space="preserve"> PAGE   \* MERGEFORMAT </w:instrText>
        </w:r>
        <w:r>
          <w:fldChar w:fldCharType="separate"/>
        </w:r>
        <w:r w:rsidR="00AC0AFD">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37C8" w:rsidRDefault="003637C8" w:rsidP="00855982">
      <w:pPr>
        <w:spacing w:after="0"/>
      </w:pPr>
      <w:r>
        <w:separator/>
      </w:r>
    </w:p>
  </w:footnote>
  <w:footnote w:type="continuationSeparator" w:id="0">
    <w:p w:rsidR="003637C8" w:rsidRDefault="003637C8" w:rsidP="0085598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55A6ABD"/>
    <w:multiLevelType w:val="hybridMultilevel"/>
    <w:tmpl w:val="D3504D36"/>
    <w:lvl w:ilvl="0" w:tplc="11926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724"/>
    <w:rsid w:val="00181F3B"/>
    <w:rsid w:val="00185E17"/>
    <w:rsid w:val="001D4362"/>
    <w:rsid w:val="0025393D"/>
    <w:rsid w:val="00285849"/>
    <w:rsid w:val="002C4B00"/>
    <w:rsid w:val="003637C8"/>
    <w:rsid w:val="00447CC9"/>
    <w:rsid w:val="004B505C"/>
    <w:rsid w:val="0055400E"/>
    <w:rsid w:val="00580E8A"/>
    <w:rsid w:val="005C7A8E"/>
    <w:rsid w:val="00680A74"/>
    <w:rsid w:val="00781984"/>
    <w:rsid w:val="007821E2"/>
    <w:rsid w:val="007833A7"/>
    <w:rsid w:val="00855982"/>
    <w:rsid w:val="00891158"/>
    <w:rsid w:val="009707DE"/>
    <w:rsid w:val="00976B00"/>
    <w:rsid w:val="00A10484"/>
    <w:rsid w:val="00A57DC5"/>
    <w:rsid w:val="00AC0AFD"/>
    <w:rsid w:val="00AE3556"/>
    <w:rsid w:val="00AF45EC"/>
    <w:rsid w:val="00B22FCE"/>
    <w:rsid w:val="00B42724"/>
    <w:rsid w:val="00C75364"/>
    <w:rsid w:val="00CA217C"/>
    <w:rsid w:val="00D47F7E"/>
    <w:rsid w:val="00DC2C9C"/>
    <w:rsid w:val="00E86F88"/>
    <w:rsid w:val="00F00514"/>
    <w:rsid w:val="00F460CC"/>
    <w:rsid w:val="00FC3D34"/>
    <w:rsid w:val="00FD262C"/>
    <w:rsid w:val="00FD6DBE"/>
    <w:rsid w:val="00FF56D7"/>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46AAA"/>
  <w15:chartTrackingRefBased/>
  <w15:docId w15:val="{6A5C710F-13DD-442B-874D-7EC7894C2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DB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D6DBE"/>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2"/>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6DBE"/>
    <w:rPr>
      <w:rFonts w:asciiTheme="majorHAnsi" w:eastAsiaTheme="majorEastAsia" w:hAnsiTheme="majorHAnsi" w:cstheme="majorBidi"/>
      <w:b/>
      <w:bCs/>
      <w:smallCaps/>
      <w:sz w:val="32"/>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185E1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gqingbo\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1348</TotalTime>
  <Pages>6</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kangqingbo</dc:creator>
  <cp:lastModifiedBy>kangqingbo</cp:lastModifiedBy>
  <cp:revision>12</cp:revision>
  <cp:lastPrinted>2017-09-27T21:20:00Z</cp:lastPrinted>
  <dcterms:created xsi:type="dcterms:W3CDTF">2017-09-27T00:26:00Z</dcterms:created>
  <dcterms:modified xsi:type="dcterms:W3CDTF">2017-09-28T16:34:00Z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